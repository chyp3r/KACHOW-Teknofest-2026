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margin" w:tblpXSpec="center" w:tblpY="-468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3"/>
        <w:gridCol w:w="1087"/>
        <w:gridCol w:w="5915"/>
      </w:tblGrid>
      <w:tr w:rsidR="0000440C" w:rsidRPr="00290528" w:rsidTr="0054034D">
        <w:trPr>
          <w:trHeight w:hRule="exact" w:val="439"/>
        </w:trPr>
        <w:tc>
          <w:tcPr>
            <w:tcW w:w="3483" w:type="dxa"/>
            <w:vAlign w:val="center"/>
          </w:tcPr>
          <w:p w:rsidR="0000440C" w:rsidRPr="00290528" w:rsidRDefault="00081A87" w:rsidP="007E7C4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Toplantı Yapılan Kurum/</w:t>
            </w:r>
            <w:r w:rsidR="0000440C" w:rsidRPr="00290528">
              <w:rPr>
                <w:b/>
                <w:szCs w:val="22"/>
              </w:rPr>
              <w:t>Birim</w:t>
            </w:r>
          </w:p>
        </w:tc>
        <w:tc>
          <w:tcPr>
            <w:tcW w:w="7002" w:type="dxa"/>
            <w:gridSpan w:val="2"/>
            <w:vAlign w:val="center"/>
          </w:tcPr>
          <w:p w:rsidR="0000440C" w:rsidRPr="00505D41" w:rsidRDefault="0000440C" w:rsidP="007E7C48">
            <w:pPr>
              <w:rPr>
                <w:b/>
                <w:sz w:val="22"/>
              </w:rPr>
            </w:pPr>
          </w:p>
        </w:tc>
      </w:tr>
      <w:tr w:rsidR="0054034D" w:rsidRPr="00290528" w:rsidTr="0054034D">
        <w:trPr>
          <w:trHeight w:hRule="exact" w:val="439"/>
        </w:trPr>
        <w:tc>
          <w:tcPr>
            <w:tcW w:w="3483" w:type="dxa"/>
            <w:vAlign w:val="center"/>
          </w:tcPr>
          <w:p w:rsidR="0054034D" w:rsidRPr="00290528" w:rsidRDefault="0054034D" w:rsidP="007E7C4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Toplantı Başkanı</w:t>
            </w:r>
          </w:p>
        </w:tc>
        <w:tc>
          <w:tcPr>
            <w:tcW w:w="7002" w:type="dxa"/>
            <w:gridSpan w:val="2"/>
            <w:vAlign w:val="center"/>
          </w:tcPr>
          <w:p w:rsidR="0054034D" w:rsidRDefault="0054034D" w:rsidP="007E7C48">
            <w:pPr>
              <w:rPr>
                <w:b/>
                <w:sz w:val="22"/>
              </w:rPr>
            </w:pPr>
          </w:p>
        </w:tc>
      </w:tr>
      <w:tr w:rsidR="0000440C" w:rsidRPr="00290528" w:rsidTr="0054034D">
        <w:trPr>
          <w:trHeight w:hRule="exact" w:val="1133"/>
        </w:trPr>
        <w:tc>
          <w:tcPr>
            <w:tcW w:w="3483" w:type="dxa"/>
            <w:vAlign w:val="center"/>
          </w:tcPr>
          <w:p w:rsidR="0000440C" w:rsidRPr="00290528" w:rsidRDefault="0000440C" w:rsidP="007E7C48">
            <w:pPr>
              <w:rPr>
                <w:szCs w:val="22"/>
              </w:rPr>
            </w:pPr>
            <w:r w:rsidRPr="00290528">
              <w:rPr>
                <w:b/>
                <w:szCs w:val="22"/>
              </w:rPr>
              <w:t>Toplantı Gündemi</w:t>
            </w:r>
          </w:p>
        </w:tc>
        <w:tc>
          <w:tcPr>
            <w:tcW w:w="7002" w:type="dxa"/>
            <w:gridSpan w:val="2"/>
            <w:vAlign w:val="center"/>
          </w:tcPr>
          <w:p w:rsidR="0000440C" w:rsidRPr="00290528" w:rsidRDefault="0000440C" w:rsidP="007E7C48">
            <w:pPr>
              <w:rPr>
                <w:szCs w:val="22"/>
              </w:rPr>
            </w:pPr>
            <w:bookmarkStart w:id="0" w:name="_GoBack"/>
            <w:bookmarkEnd w:id="0"/>
          </w:p>
        </w:tc>
      </w:tr>
      <w:tr w:rsidR="0000440C" w:rsidRPr="00290528" w:rsidTr="0054034D">
        <w:trPr>
          <w:trHeight w:hRule="exact" w:val="710"/>
        </w:trPr>
        <w:tc>
          <w:tcPr>
            <w:tcW w:w="3483" w:type="dxa"/>
            <w:vAlign w:val="center"/>
          </w:tcPr>
          <w:p w:rsidR="0000440C" w:rsidRPr="00290528" w:rsidRDefault="0000440C" w:rsidP="007E7C48">
            <w:pPr>
              <w:rPr>
                <w:b/>
                <w:szCs w:val="22"/>
              </w:rPr>
            </w:pPr>
            <w:r w:rsidRPr="00290528">
              <w:rPr>
                <w:b/>
                <w:szCs w:val="22"/>
              </w:rPr>
              <w:t>Katılımcılar</w:t>
            </w:r>
          </w:p>
        </w:tc>
        <w:tc>
          <w:tcPr>
            <w:tcW w:w="7002" w:type="dxa"/>
            <w:gridSpan w:val="2"/>
            <w:tcBorders>
              <w:bottom w:val="single" w:sz="4" w:space="0" w:color="000000"/>
            </w:tcBorders>
            <w:vAlign w:val="center"/>
          </w:tcPr>
          <w:p w:rsidR="0000440C" w:rsidRPr="00C43466" w:rsidRDefault="0000440C" w:rsidP="007E7C48"/>
        </w:tc>
      </w:tr>
      <w:tr w:rsidR="0000440C" w:rsidRPr="00290528" w:rsidTr="0054034D">
        <w:trPr>
          <w:trHeight w:hRule="exact" w:val="563"/>
        </w:trPr>
        <w:tc>
          <w:tcPr>
            <w:tcW w:w="3483" w:type="dxa"/>
            <w:vAlign w:val="center"/>
          </w:tcPr>
          <w:p w:rsidR="0000440C" w:rsidRPr="00290528" w:rsidRDefault="0000440C" w:rsidP="007E7C48">
            <w:pPr>
              <w:rPr>
                <w:b/>
                <w:szCs w:val="22"/>
              </w:rPr>
            </w:pPr>
            <w:r w:rsidRPr="00290528">
              <w:rPr>
                <w:b/>
                <w:szCs w:val="22"/>
              </w:rPr>
              <w:t>Toplantı Tarihi ve Saati</w:t>
            </w:r>
          </w:p>
        </w:tc>
        <w:tc>
          <w:tcPr>
            <w:tcW w:w="1087" w:type="dxa"/>
            <w:tcBorders>
              <w:right w:val="nil"/>
            </w:tcBorders>
            <w:vAlign w:val="center"/>
          </w:tcPr>
          <w:p w:rsidR="0000440C" w:rsidRPr="00687554" w:rsidRDefault="0000440C" w:rsidP="001D39FF">
            <w:pPr>
              <w:rPr>
                <w:b/>
                <w:sz w:val="22"/>
              </w:rPr>
            </w:pPr>
          </w:p>
        </w:tc>
        <w:tc>
          <w:tcPr>
            <w:tcW w:w="5915" w:type="dxa"/>
            <w:tcBorders>
              <w:left w:val="nil"/>
            </w:tcBorders>
            <w:vAlign w:val="center"/>
          </w:tcPr>
          <w:p w:rsidR="0000440C" w:rsidRPr="00505D41" w:rsidRDefault="0000440C" w:rsidP="007E7C48">
            <w:pPr>
              <w:rPr>
                <w:b/>
              </w:rPr>
            </w:pPr>
          </w:p>
        </w:tc>
      </w:tr>
      <w:tr w:rsidR="0000440C" w:rsidRPr="00290528" w:rsidTr="0054034D">
        <w:trPr>
          <w:trHeight w:hRule="exact" w:val="498"/>
        </w:trPr>
        <w:tc>
          <w:tcPr>
            <w:tcW w:w="3483" w:type="dxa"/>
            <w:vAlign w:val="center"/>
          </w:tcPr>
          <w:p w:rsidR="0000440C" w:rsidRPr="00290528" w:rsidRDefault="0000440C" w:rsidP="007E7C48">
            <w:pPr>
              <w:rPr>
                <w:b/>
                <w:szCs w:val="22"/>
              </w:rPr>
            </w:pPr>
            <w:r w:rsidRPr="00290528">
              <w:rPr>
                <w:b/>
                <w:szCs w:val="22"/>
              </w:rPr>
              <w:t>Toplantı Yeri</w:t>
            </w:r>
          </w:p>
        </w:tc>
        <w:tc>
          <w:tcPr>
            <w:tcW w:w="7002" w:type="dxa"/>
            <w:gridSpan w:val="2"/>
            <w:vAlign w:val="center"/>
          </w:tcPr>
          <w:p w:rsidR="0000440C" w:rsidRPr="00290528" w:rsidRDefault="0000440C" w:rsidP="007E7C48">
            <w:pPr>
              <w:spacing w:before="120"/>
              <w:rPr>
                <w:szCs w:val="22"/>
              </w:rPr>
            </w:pPr>
          </w:p>
        </w:tc>
      </w:tr>
      <w:tr w:rsidR="0000440C" w:rsidRPr="00290528" w:rsidTr="0054034D">
        <w:trPr>
          <w:trHeight w:val="2123"/>
        </w:trPr>
        <w:tc>
          <w:tcPr>
            <w:tcW w:w="3483" w:type="dxa"/>
            <w:vAlign w:val="center"/>
          </w:tcPr>
          <w:p w:rsidR="0000440C" w:rsidRPr="00290528" w:rsidRDefault="0000440C" w:rsidP="007E7C48">
            <w:pPr>
              <w:rPr>
                <w:b/>
                <w:szCs w:val="22"/>
              </w:rPr>
            </w:pPr>
            <w:r w:rsidRPr="00290528">
              <w:rPr>
                <w:b/>
                <w:szCs w:val="22"/>
              </w:rPr>
              <w:t>Toplantı İçeriği</w:t>
            </w:r>
          </w:p>
          <w:p w:rsidR="0000440C" w:rsidRPr="00290528" w:rsidRDefault="0000440C" w:rsidP="007E7C48">
            <w:pPr>
              <w:rPr>
                <w:b/>
                <w:szCs w:val="22"/>
              </w:rPr>
            </w:pPr>
            <w:r w:rsidRPr="00290528">
              <w:rPr>
                <w:b/>
                <w:szCs w:val="22"/>
              </w:rPr>
              <w:t>(Görüşmeler)</w:t>
            </w:r>
          </w:p>
        </w:tc>
        <w:tc>
          <w:tcPr>
            <w:tcW w:w="7002" w:type="dxa"/>
            <w:gridSpan w:val="2"/>
            <w:vAlign w:val="center"/>
          </w:tcPr>
          <w:p w:rsidR="0000440C" w:rsidRPr="00290528" w:rsidRDefault="0000440C" w:rsidP="007E7C48">
            <w:pPr>
              <w:rPr>
                <w:szCs w:val="22"/>
              </w:rPr>
            </w:pPr>
          </w:p>
        </w:tc>
      </w:tr>
      <w:tr w:rsidR="0000440C" w:rsidRPr="00290528" w:rsidTr="0054034D">
        <w:trPr>
          <w:trHeight w:val="1340"/>
        </w:trPr>
        <w:tc>
          <w:tcPr>
            <w:tcW w:w="3483" w:type="dxa"/>
            <w:vAlign w:val="center"/>
          </w:tcPr>
          <w:p w:rsidR="0000440C" w:rsidRPr="00290528" w:rsidRDefault="0000440C" w:rsidP="007E7C48">
            <w:pPr>
              <w:rPr>
                <w:b/>
                <w:szCs w:val="22"/>
              </w:rPr>
            </w:pPr>
            <w:r w:rsidRPr="00290528">
              <w:rPr>
                <w:b/>
                <w:szCs w:val="22"/>
              </w:rPr>
              <w:t>Alınan Kararlar</w:t>
            </w:r>
          </w:p>
        </w:tc>
        <w:tc>
          <w:tcPr>
            <w:tcW w:w="7002" w:type="dxa"/>
            <w:gridSpan w:val="2"/>
            <w:vAlign w:val="center"/>
          </w:tcPr>
          <w:p w:rsidR="0000440C" w:rsidRPr="00610FE4" w:rsidRDefault="0000440C" w:rsidP="007E7C48"/>
        </w:tc>
      </w:tr>
      <w:tr w:rsidR="0000440C" w:rsidRPr="00290528" w:rsidTr="0054034D">
        <w:trPr>
          <w:trHeight w:val="470"/>
        </w:trPr>
        <w:tc>
          <w:tcPr>
            <w:tcW w:w="3483" w:type="dxa"/>
            <w:vAlign w:val="center"/>
          </w:tcPr>
          <w:p w:rsidR="0000440C" w:rsidRPr="00290528" w:rsidRDefault="0000440C" w:rsidP="007E7C48">
            <w:pPr>
              <w:rPr>
                <w:b/>
                <w:szCs w:val="22"/>
              </w:rPr>
            </w:pPr>
            <w:r w:rsidRPr="00290528">
              <w:rPr>
                <w:b/>
                <w:szCs w:val="22"/>
              </w:rPr>
              <w:t>Ekler</w:t>
            </w:r>
          </w:p>
        </w:tc>
        <w:tc>
          <w:tcPr>
            <w:tcW w:w="7002" w:type="dxa"/>
            <w:gridSpan w:val="2"/>
            <w:vAlign w:val="center"/>
          </w:tcPr>
          <w:p w:rsidR="00872035" w:rsidRPr="00290528" w:rsidRDefault="00872035" w:rsidP="007E7C48">
            <w:pPr>
              <w:rPr>
                <w:b/>
                <w:szCs w:val="22"/>
              </w:rPr>
            </w:pPr>
          </w:p>
        </w:tc>
      </w:tr>
    </w:tbl>
    <w:p w:rsidR="0000440C" w:rsidRPr="00290528" w:rsidRDefault="0000440C" w:rsidP="0000440C">
      <w:pPr>
        <w:rPr>
          <w:sz w:val="18"/>
        </w:rPr>
      </w:pPr>
    </w:p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14"/>
        <w:gridCol w:w="3433"/>
        <w:gridCol w:w="1843"/>
      </w:tblGrid>
      <w:tr w:rsidR="0054034D" w:rsidRPr="00290528" w:rsidTr="0054034D">
        <w:trPr>
          <w:trHeight w:hRule="exact" w:val="485"/>
        </w:trPr>
        <w:tc>
          <w:tcPr>
            <w:tcW w:w="5214" w:type="dxa"/>
            <w:shd w:val="clear" w:color="auto" w:fill="D9D9D9" w:themeFill="background1" w:themeFillShade="D9"/>
            <w:vAlign w:val="center"/>
          </w:tcPr>
          <w:p w:rsidR="0054034D" w:rsidRPr="00290528" w:rsidRDefault="0054034D" w:rsidP="00AD146E">
            <w:pPr>
              <w:rPr>
                <w:b/>
                <w:szCs w:val="22"/>
              </w:rPr>
            </w:pPr>
            <w:r w:rsidRPr="00290528">
              <w:rPr>
                <w:b/>
                <w:szCs w:val="22"/>
              </w:rPr>
              <w:t>Adı ve Soyadı</w:t>
            </w:r>
          </w:p>
        </w:tc>
        <w:tc>
          <w:tcPr>
            <w:tcW w:w="3433" w:type="dxa"/>
            <w:shd w:val="clear" w:color="auto" w:fill="D9D9D9" w:themeFill="background1" w:themeFillShade="D9"/>
          </w:tcPr>
          <w:p w:rsidR="0054034D" w:rsidRPr="00290528" w:rsidRDefault="0054034D" w:rsidP="00C704DD">
            <w:pPr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Bölümü/Birimi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:rsidR="0054034D" w:rsidRPr="00290528" w:rsidRDefault="0054034D" w:rsidP="00C704DD">
            <w:pPr>
              <w:jc w:val="center"/>
              <w:rPr>
                <w:b/>
                <w:szCs w:val="22"/>
              </w:rPr>
            </w:pPr>
            <w:r w:rsidRPr="00290528">
              <w:rPr>
                <w:b/>
                <w:szCs w:val="22"/>
              </w:rPr>
              <w:t xml:space="preserve">İmza </w:t>
            </w: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AD146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Default="0054034D" w:rsidP="00C8429E">
            <w:pPr>
              <w:rPr>
                <w:b/>
                <w:sz w:val="22"/>
                <w:szCs w:val="22"/>
              </w:rPr>
            </w:pPr>
          </w:p>
          <w:p w:rsidR="0054034D" w:rsidRPr="00513B06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  <w:tr w:rsidR="0054034D" w:rsidRPr="003D155C" w:rsidTr="0054034D">
        <w:trPr>
          <w:trHeight w:hRule="exact" w:val="485"/>
        </w:trPr>
        <w:tc>
          <w:tcPr>
            <w:tcW w:w="5214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3433" w:type="dxa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54034D" w:rsidRPr="003D155C" w:rsidRDefault="0054034D" w:rsidP="00C8429E">
            <w:pPr>
              <w:rPr>
                <w:b/>
                <w:sz w:val="22"/>
                <w:szCs w:val="22"/>
              </w:rPr>
            </w:pPr>
          </w:p>
        </w:tc>
      </w:tr>
    </w:tbl>
    <w:p w:rsidR="007238B7" w:rsidRPr="007C273C" w:rsidRDefault="007238B7" w:rsidP="0000440C">
      <w:pPr>
        <w:spacing w:before="120" w:after="120" w:line="276" w:lineRule="auto"/>
        <w:jc w:val="both"/>
        <w:rPr>
          <w:rFonts w:ascii="Cambria" w:hAnsi="Cambria"/>
        </w:rPr>
      </w:pPr>
    </w:p>
    <w:sectPr w:rsidR="007238B7" w:rsidRPr="007C273C" w:rsidSect="00262A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0" w:h="16840"/>
      <w:pgMar w:top="2268" w:right="1418" w:bottom="1985" w:left="1418" w:header="0" w:footer="28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DB5" w:rsidRDefault="00210DB5" w:rsidP="00222CB0">
      <w:r>
        <w:separator/>
      </w:r>
    </w:p>
  </w:endnote>
  <w:endnote w:type="continuationSeparator" w:id="0">
    <w:p w:rsidR="00210DB5" w:rsidRDefault="00210DB5" w:rsidP="00222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941" w:rsidRDefault="00FE6941" w:rsidP="00A66F11">
    <w:pPr>
      <w:pStyle w:val="AltBilgi"/>
      <w:framePr w:wrap="none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FE6941" w:rsidRDefault="00FE694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941" w:rsidRPr="007329C7" w:rsidRDefault="00FE6941" w:rsidP="007329C7">
    <w:pPr>
      <w:pStyle w:val="AltBilgi"/>
      <w:framePr w:w="715" w:wrap="none" w:vAnchor="text" w:hAnchor="page" w:x="5782" w:y="-523"/>
      <w:jc w:val="center"/>
      <w:rPr>
        <w:rStyle w:val="SayfaNumaras"/>
        <w:rFonts w:ascii="Arial" w:hAnsi="Arial" w:cs="Arial"/>
        <w:color w:val="767171" w:themeColor="background2" w:themeShade="80"/>
        <w:sz w:val="18"/>
        <w:szCs w:val="18"/>
      </w:rPr>
    </w:pP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begin"/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instrText xml:space="preserve">PAGE  </w:instrText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separate"/>
    </w:r>
    <w:r w:rsidR="00081A87">
      <w:rPr>
        <w:rStyle w:val="SayfaNumaras"/>
        <w:rFonts w:ascii="Arial" w:hAnsi="Arial" w:cs="Arial"/>
        <w:noProof/>
        <w:color w:val="767171" w:themeColor="background2" w:themeShade="80"/>
        <w:sz w:val="18"/>
        <w:szCs w:val="18"/>
      </w:rPr>
      <w:t>- 1 -</w:t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end"/>
    </w:r>
  </w:p>
  <w:p w:rsidR="00FE6941" w:rsidRDefault="00FE6941" w:rsidP="00FC6BAF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</w:p>
  <w:p w:rsidR="00FE6941" w:rsidRPr="001351BA" w:rsidRDefault="00FE6941" w:rsidP="001351BA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  <w:r w:rsidRPr="001351BA">
      <w:rPr>
        <w:rFonts w:ascii="Arial" w:hAnsi="Arial" w:cs="Arial"/>
        <w:noProof/>
        <w:color w:val="7F7F7F" w:themeColor="text1" w:themeTint="80"/>
        <w:sz w:val="16"/>
        <w:szCs w:val="16"/>
        <w:lang w:eastAsia="tr-T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BA6B60B" wp14:editId="35A28064">
              <wp:simplePos x="0" y="0"/>
              <wp:positionH relativeFrom="margin">
                <wp:posOffset>-1905</wp:posOffset>
              </wp:positionH>
              <wp:positionV relativeFrom="paragraph">
                <wp:posOffset>-165100</wp:posOffset>
              </wp:positionV>
              <wp:extent cx="5760000" cy="0"/>
              <wp:effectExtent l="0" t="0" r="31750" b="25400"/>
              <wp:wrapNone/>
              <wp:docPr id="1" name="Düz Bağlayıcı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5B2C8C" id="Düz Bağlayıcı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5pt,-13pt" to="453.4pt,-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" strokecolor="#cfcdcd [2894]">
              <v:stroke joinstyle="miter"/>
              <w10:wrap anchorx="margin"/>
            </v:line>
          </w:pict>
        </mc:Fallback>
      </mc:AlternateContent>
    </w:r>
    <w:r w:rsidRPr="001351BA">
      <w:rPr>
        <w:rFonts w:ascii="Arial" w:hAnsi="Arial" w:cs="Arial"/>
        <w:color w:val="7F7F7F" w:themeColor="text1" w:themeTint="80"/>
        <w:sz w:val="16"/>
        <w:szCs w:val="16"/>
      </w:rPr>
      <w:t>Düzce Üniversitesi Konuralp Yerleşkesi 81620 DÜZCE - TÜRKİYE</w:t>
    </w:r>
  </w:p>
  <w:p w:rsidR="00FE6941" w:rsidRPr="001351BA" w:rsidRDefault="00FE6941" w:rsidP="001351BA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  <w:r w:rsidRPr="001351BA">
      <w:rPr>
        <w:rFonts w:ascii="Arial" w:hAnsi="Arial" w:cs="Arial"/>
        <w:color w:val="7F7F7F" w:themeColor="text1" w:themeTint="80"/>
        <w:sz w:val="16"/>
        <w:szCs w:val="16"/>
      </w:rPr>
      <w:t xml:space="preserve">TEL: +90 </w:t>
    </w:r>
    <w:r w:rsidRPr="00055EA8">
      <w:rPr>
        <w:rFonts w:ascii="Arial" w:hAnsi="Arial" w:cs="Arial"/>
        <w:color w:val="7F7F7F" w:themeColor="text1" w:themeTint="80"/>
        <w:sz w:val="16"/>
        <w:szCs w:val="16"/>
      </w:rPr>
      <w:t>(380) 54</w:t>
    </w:r>
    <w:r>
      <w:rPr>
        <w:rFonts w:ascii="Arial" w:hAnsi="Arial" w:cs="Arial"/>
        <w:color w:val="7F7F7F" w:themeColor="text1" w:themeTint="80"/>
        <w:sz w:val="16"/>
        <w:szCs w:val="16"/>
      </w:rPr>
      <w:t>1 2</w:t>
    </w:r>
    <w:r w:rsidRPr="00055EA8">
      <w:rPr>
        <w:rFonts w:ascii="Arial" w:hAnsi="Arial" w:cs="Arial"/>
        <w:color w:val="7F7F7F" w:themeColor="text1" w:themeTint="80"/>
        <w:sz w:val="16"/>
        <w:szCs w:val="16"/>
      </w:rPr>
      <w:t>4</w:t>
    </w:r>
    <w:r>
      <w:rPr>
        <w:rFonts w:ascii="Arial" w:hAnsi="Arial" w:cs="Arial"/>
        <w:color w:val="7F7F7F" w:themeColor="text1" w:themeTint="80"/>
        <w:sz w:val="16"/>
        <w:szCs w:val="16"/>
      </w:rPr>
      <w:t xml:space="preserve"> 04   </w:t>
    </w:r>
    <w:r w:rsidRPr="001351BA">
      <w:rPr>
        <w:rFonts w:ascii="Arial" w:hAnsi="Arial" w:cs="Arial"/>
        <w:color w:val="7F7F7F" w:themeColor="text1" w:themeTint="80"/>
        <w:sz w:val="16"/>
        <w:szCs w:val="16"/>
      </w:rPr>
      <w:t xml:space="preserve">|   </w:t>
    </w:r>
    <w:r>
      <w:rPr>
        <w:rFonts w:ascii="Arial" w:hAnsi="Arial" w:cs="Arial"/>
        <w:color w:val="7F7F7F" w:themeColor="text1" w:themeTint="80"/>
        <w:sz w:val="16"/>
        <w:szCs w:val="16"/>
      </w:rPr>
      <w:t xml:space="preserve">FAKS: </w:t>
    </w:r>
    <w:r w:rsidRPr="001351BA">
      <w:rPr>
        <w:rFonts w:ascii="Arial" w:hAnsi="Arial" w:cs="Arial"/>
        <w:color w:val="7F7F7F" w:themeColor="text1" w:themeTint="80"/>
        <w:sz w:val="16"/>
        <w:szCs w:val="16"/>
      </w:rPr>
      <w:t xml:space="preserve">+90 </w:t>
    </w:r>
    <w:r w:rsidRPr="00055EA8">
      <w:rPr>
        <w:rFonts w:ascii="Arial" w:hAnsi="Arial" w:cs="Arial"/>
        <w:color w:val="7F7F7F" w:themeColor="text1" w:themeTint="80"/>
        <w:sz w:val="16"/>
        <w:szCs w:val="16"/>
      </w:rPr>
      <w:t>(380) 54</w:t>
    </w:r>
    <w:r>
      <w:rPr>
        <w:rFonts w:ascii="Arial" w:hAnsi="Arial" w:cs="Arial"/>
        <w:color w:val="7F7F7F" w:themeColor="text1" w:themeTint="80"/>
        <w:sz w:val="16"/>
        <w:szCs w:val="16"/>
      </w:rPr>
      <w:t xml:space="preserve">1 24 </w:t>
    </w:r>
    <w:r w:rsidRPr="00055EA8">
      <w:rPr>
        <w:rFonts w:ascii="Arial" w:hAnsi="Arial" w:cs="Arial"/>
        <w:color w:val="7F7F7F" w:themeColor="text1" w:themeTint="80"/>
        <w:sz w:val="16"/>
        <w:szCs w:val="16"/>
      </w:rPr>
      <w:t>0</w:t>
    </w:r>
    <w:r>
      <w:rPr>
        <w:rFonts w:ascii="Arial" w:hAnsi="Arial" w:cs="Arial"/>
        <w:color w:val="7F7F7F" w:themeColor="text1" w:themeTint="80"/>
        <w:sz w:val="16"/>
        <w:szCs w:val="16"/>
      </w:rPr>
      <w:t xml:space="preserve">3   </w:t>
    </w:r>
    <w:r w:rsidRPr="001351BA">
      <w:rPr>
        <w:rFonts w:ascii="Arial" w:hAnsi="Arial" w:cs="Arial"/>
        <w:color w:val="7F7F7F" w:themeColor="text1" w:themeTint="80"/>
        <w:sz w:val="16"/>
        <w:szCs w:val="16"/>
      </w:rPr>
      <w:t xml:space="preserve">|   </w:t>
    </w:r>
    <w:r>
      <w:rPr>
        <w:rFonts w:ascii="Arial" w:hAnsi="Arial" w:cs="Arial"/>
        <w:color w:val="7F7F7F" w:themeColor="text1" w:themeTint="80"/>
        <w:sz w:val="16"/>
        <w:szCs w:val="16"/>
      </w:rPr>
      <w:t>fenedebiyat</w:t>
    </w:r>
    <w:r w:rsidRPr="001351BA">
      <w:rPr>
        <w:rFonts w:ascii="Arial" w:hAnsi="Arial" w:cs="Arial"/>
        <w:color w:val="7F7F7F" w:themeColor="text1" w:themeTint="80"/>
        <w:sz w:val="16"/>
        <w:szCs w:val="16"/>
      </w:rPr>
      <w:t>@duzce.edu.tr</w:t>
    </w:r>
  </w:p>
  <w:p w:rsidR="00FE6941" w:rsidRPr="001351BA" w:rsidRDefault="00FE6941" w:rsidP="001351BA">
    <w:pPr>
      <w:pStyle w:val="Altyaz"/>
      <w:spacing w:before="120" w:after="120"/>
      <w:jc w:val="center"/>
      <w:rPr>
        <w:rFonts w:ascii="Arial" w:hAnsi="Arial" w:cs="Arial"/>
        <w:b/>
        <w:sz w:val="16"/>
        <w:szCs w:val="16"/>
      </w:rPr>
    </w:pPr>
    <w:r w:rsidRPr="001351BA">
      <w:rPr>
        <w:rFonts w:ascii="Arial" w:hAnsi="Arial" w:cs="Arial"/>
        <w:b/>
        <w:color w:val="7F7F7F" w:themeColor="text1" w:themeTint="80"/>
        <w:sz w:val="16"/>
        <w:szCs w:val="16"/>
      </w:rPr>
      <w:t>DUZCE.EDU.T</w:t>
    </w:r>
    <w:r>
      <w:rPr>
        <w:rFonts w:ascii="Arial" w:hAnsi="Arial" w:cs="Arial"/>
        <w:b/>
        <w:color w:val="7F7F7F" w:themeColor="text1" w:themeTint="80"/>
        <w:sz w:val="16"/>
        <w:szCs w:val="16"/>
      </w:rPr>
      <w:t>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DB5" w:rsidRDefault="00210DB5" w:rsidP="00222CB0">
      <w:r>
        <w:separator/>
      </w:r>
    </w:p>
  </w:footnote>
  <w:footnote w:type="continuationSeparator" w:id="0">
    <w:p w:rsidR="00210DB5" w:rsidRDefault="00210DB5" w:rsidP="00222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941" w:rsidRDefault="00FE6941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65408" behindDoc="1" locked="0" layoutInCell="0" allowOverlap="1" wp14:anchorId="672B9D40" wp14:editId="0F3C971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6" name="Resim 6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tr-TR"/>
      </w:rPr>
      <w:drawing>
        <wp:anchor distT="0" distB="0" distL="114300" distR="114300" simplePos="0" relativeHeight="251662336" behindDoc="1" locked="0" layoutInCell="0" allowOverlap="1" wp14:anchorId="227D03FB" wp14:editId="310E779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4" name="Resim 4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0DB5">
      <w:rPr>
        <w:noProof/>
        <w:lang w:eastAsia="tr-TR"/>
      </w:rPr>
      <w:pict w14:anchorId="130FD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53.1pt;height:368.45pt;z-index:-251657216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  <w:r w:rsidR="00210DB5">
      <w:rPr>
        <w:noProof/>
        <w:lang w:eastAsia="tr-TR"/>
      </w:rPr>
      <w:pict w14:anchorId="6158D046">
        <v:shape id="WordPictureWatermark1" o:spid="_x0000_s2049" type="#_x0000_t75" style="position:absolute;margin-left:0;margin-top:0;width:453.1pt;height:368.45pt;z-index:-251658240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941" w:rsidRDefault="00FE6941" w:rsidP="0000440C">
    <w:pPr>
      <w:pStyle w:val="stBilgi"/>
      <w:ind w:left="-1417"/>
      <w:jc w:val="center"/>
      <w:rPr>
        <w:noProof/>
        <w:lang w:eastAsia="tr-TR"/>
      </w:rPr>
    </w:pPr>
  </w:p>
  <w:p w:rsidR="00FE6941" w:rsidRDefault="00FE6941" w:rsidP="0000440C">
    <w:pPr>
      <w:pStyle w:val="stBilgi"/>
      <w:ind w:left="-1417"/>
      <w:jc w:val="center"/>
    </w:pPr>
    <w:r>
      <w:t xml:space="preserve"> </w:t>
    </w:r>
  </w:p>
  <w:tbl>
    <w:tblPr>
      <w:tblW w:w="1049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3544"/>
      <w:gridCol w:w="4111"/>
      <w:gridCol w:w="1345"/>
      <w:gridCol w:w="1490"/>
    </w:tblGrid>
    <w:tr w:rsidR="00FE6941" w:rsidRPr="00BD1212" w:rsidTr="00390C24">
      <w:trPr>
        <w:trHeight w:val="276"/>
      </w:trPr>
      <w:tc>
        <w:tcPr>
          <w:tcW w:w="3544" w:type="dxa"/>
          <w:vMerge w:val="restart"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z w:val="22"/>
              <w:szCs w:val="20"/>
              <w:lang w:eastAsia="tr-TR"/>
            </w:rPr>
          </w:pPr>
          <w:r w:rsidRPr="00BD1212">
            <w:rPr>
              <w:rFonts w:ascii="Calibri" w:eastAsia="Calibri" w:hAnsi="Calibri" w:cs="Times New Roman"/>
              <w:noProof/>
              <w:sz w:val="20"/>
              <w:szCs w:val="20"/>
              <w:lang w:eastAsia="tr-TR"/>
            </w:rPr>
            <w:drawing>
              <wp:inline distT="0" distB="0" distL="0" distR="0" wp14:anchorId="07A80605" wp14:editId="53FBAC61">
                <wp:extent cx="2035810" cy="569542"/>
                <wp:effectExtent l="0" t="0" r="2540" b="2540"/>
                <wp:docPr id="8" name="Resim 8" descr="C:\Users\kubra\AppData\Local\Temp\Rar$DRa3512.7030\DÜ LOGO_sola yaslı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ubra\AppData\Local\Temp\Rar$DRa3512.7030\DÜ LOGO_sola yaslı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027" cy="577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vAlign w:val="center"/>
        </w:tcPr>
        <w:p w:rsidR="00FE6941" w:rsidRPr="00BD1212" w:rsidRDefault="00081A87" w:rsidP="00081A87">
          <w:pPr>
            <w:pStyle w:val="stBilgi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 xml:space="preserve">FEN EDEBİYAT FAKÜLTESİ </w:t>
          </w:r>
          <w:r w:rsidR="00FE6941">
            <w:rPr>
              <w:rFonts w:ascii="Times New Roman" w:hAnsi="Times New Roman" w:cs="Times New Roman"/>
              <w:b/>
            </w:rPr>
            <w:t>TOPLANTI TUTANAK FORMU</w:t>
          </w:r>
        </w:p>
      </w:tc>
      <w:tc>
        <w:tcPr>
          <w:tcW w:w="1345" w:type="dxa"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BD1212">
            <w:rPr>
              <w:rFonts w:ascii="Arial" w:eastAsia="Calibri" w:hAnsi="Arial" w:cs="Arial"/>
              <w:sz w:val="16"/>
              <w:szCs w:val="16"/>
              <w:lang w:eastAsia="tr-TR"/>
            </w:rPr>
            <w:t>Doküman No</w:t>
          </w:r>
        </w:p>
      </w:tc>
      <w:tc>
        <w:tcPr>
          <w:tcW w:w="1490" w:type="dxa"/>
          <w:vAlign w:val="center"/>
        </w:tcPr>
        <w:p w:rsidR="00FE6941" w:rsidRPr="00BD1212" w:rsidRDefault="00FE6941" w:rsidP="008C3751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BD1212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FEF-FR-0</w:t>
          </w: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20</w:t>
          </w:r>
        </w:p>
      </w:tc>
    </w:tr>
    <w:tr w:rsidR="00FE6941" w:rsidRPr="00BD1212" w:rsidTr="00390C24">
      <w:trPr>
        <w:trHeight w:val="276"/>
      </w:trPr>
      <w:tc>
        <w:tcPr>
          <w:tcW w:w="3544" w:type="dxa"/>
          <w:vMerge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z w:val="22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z w:val="22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BD1212">
            <w:rPr>
              <w:rFonts w:ascii="Arial" w:eastAsia="Calibri" w:hAnsi="Arial" w:cs="Arial"/>
              <w:sz w:val="16"/>
              <w:szCs w:val="16"/>
              <w:lang w:eastAsia="tr-TR"/>
            </w:rPr>
            <w:t>İlk Yayın Tarihi</w:t>
          </w:r>
        </w:p>
      </w:tc>
      <w:tc>
        <w:tcPr>
          <w:tcW w:w="1490" w:type="dxa"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BD1212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15.06.2020</w:t>
          </w:r>
        </w:p>
      </w:tc>
    </w:tr>
    <w:tr w:rsidR="00FE6941" w:rsidRPr="00BD1212" w:rsidTr="00390C24">
      <w:trPr>
        <w:trHeight w:val="276"/>
      </w:trPr>
      <w:tc>
        <w:tcPr>
          <w:tcW w:w="3544" w:type="dxa"/>
          <w:vMerge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z w:val="22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z w:val="22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BD1212">
            <w:rPr>
              <w:rFonts w:ascii="Arial" w:eastAsia="Calibri" w:hAnsi="Arial" w:cs="Arial"/>
              <w:sz w:val="16"/>
              <w:szCs w:val="16"/>
              <w:lang w:eastAsia="tr-TR"/>
            </w:rPr>
            <w:t>Revizyon Tarihi</w:t>
          </w:r>
        </w:p>
      </w:tc>
      <w:tc>
        <w:tcPr>
          <w:tcW w:w="1490" w:type="dxa"/>
          <w:vAlign w:val="center"/>
        </w:tcPr>
        <w:p w:rsidR="00FE6941" w:rsidRPr="00BD1212" w:rsidRDefault="00390C24" w:rsidP="00BD1212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19.11.2025</w:t>
          </w:r>
        </w:p>
      </w:tc>
    </w:tr>
    <w:tr w:rsidR="00FE6941" w:rsidRPr="00BD1212" w:rsidTr="00390C24">
      <w:trPr>
        <w:trHeight w:val="276"/>
      </w:trPr>
      <w:tc>
        <w:tcPr>
          <w:tcW w:w="3544" w:type="dxa"/>
          <w:vMerge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z w:val="22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z w:val="22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FE6941" w:rsidRPr="00BD1212" w:rsidRDefault="00FE6941" w:rsidP="00BD1212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BD1212">
            <w:rPr>
              <w:rFonts w:ascii="Arial" w:eastAsia="Calibri" w:hAnsi="Arial" w:cs="Arial"/>
              <w:sz w:val="16"/>
              <w:szCs w:val="16"/>
              <w:lang w:eastAsia="tr-TR"/>
            </w:rPr>
            <w:t>Revizyon No</w:t>
          </w:r>
        </w:p>
      </w:tc>
      <w:tc>
        <w:tcPr>
          <w:tcW w:w="1490" w:type="dxa"/>
          <w:vAlign w:val="center"/>
        </w:tcPr>
        <w:p w:rsidR="00FE6941" w:rsidRPr="00BD1212" w:rsidRDefault="00390C24" w:rsidP="00BD1212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3</w:t>
          </w:r>
        </w:p>
      </w:tc>
    </w:tr>
  </w:tbl>
  <w:p w:rsidR="00FE6941" w:rsidRDefault="00FE6941" w:rsidP="0000440C">
    <w:pPr>
      <w:pStyle w:val="stBilgi"/>
      <w:ind w:left="-1417"/>
      <w:jc w:val="center"/>
    </w:pPr>
    <w:r>
      <w:t xml:space="preserve">                         </w:t>
    </w:r>
  </w:p>
  <w:p w:rsidR="00FE6941" w:rsidRPr="0000440C" w:rsidRDefault="00FE6941" w:rsidP="0000440C">
    <w:pPr>
      <w:pStyle w:val="stBilgi"/>
      <w:ind w:left="-1417"/>
      <w:jc w:val="center"/>
      <w:rPr>
        <w:sz w:val="28"/>
      </w:rPr>
    </w:pPr>
  </w:p>
  <w:p w:rsidR="00FE6941" w:rsidRDefault="00FE6941" w:rsidP="0000440C">
    <w:pPr>
      <w:pStyle w:val="stBilgi"/>
      <w:ind w:left="-1417"/>
      <w:jc w:val="center"/>
    </w:pPr>
    <w:r>
      <w:ptab w:relativeTo="margin" w:alignment="right" w:leader="none"/>
    </w:r>
    <w:r w:rsidRPr="0000440C">
      <w:rPr>
        <w:rFonts w:ascii="Times New Roman" w:hAnsi="Times New Roman" w:cs="Times New Roman"/>
        <w:b/>
        <w:sz w:val="28"/>
        <w:szCs w:val="28"/>
      </w:rPr>
      <w:t xml:space="preserve"> </w:t>
    </w:r>
    <w:r>
      <w:rPr>
        <w:rFonts w:ascii="Times New Roman" w:hAnsi="Times New Roman" w:cs="Times New Roman"/>
        <w:b/>
        <w:sz w:val="28"/>
        <w:szCs w:val="28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941" w:rsidRDefault="00FE6941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66432" behindDoc="1" locked="0" layoutInCell="0" allowOverlap="1" wp14:anchorId="36243F3D" wp14:editId="279AE8D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3" name="Resim 3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tr-TR"/>
      </w:rPr>
      <w:drawing>
        <wp:anchor distT="0" distB="0" distL="114300" distR="114300" simplePos="0" relativeHeight="251663360" behindDoc="1" locked="0" layoutInCell="0" allowOverlap="1" wp14:anchorId="7CE46117" wp14:editId="606DA46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2" name="Resim 2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0DB5">
      <w:rPr>
        <w:noProof/>
        <w:lang w:eastAsia="tr-TR"/>
      </w:rPr>
      <w:pict w14:anchorId="694886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453.1pt;height:368.45pt;z-index:-251656192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0C"/>
    <w:rsid w:val="0000440C"/>
    <w:rsid w:val="00010F73"/>
    <w:rsid w:val="00041080"/>
    <w:rsid w:val="0004256B"/>
    <w:rsid w:val="00055EA8"/>
    <w:rsid w:val="00061D82"/>
    <w:rsid w:val="00062150"/>
    <w:rsid w:val="00081A87"/>
    <w:rsid w:val="00090117"/>
    <w:rsid w:val="000B459E"/>
    <w:rsid w:val="000B59E3"/>
    <w:rsid w:val="000C2535"/>
    <w:rsid w:val="000F6D2C"/>
    <w:rsid w:val="001351BA"/>
    <w:rsid w:val="00155508"/>
    <w:rsid w:val="00157FD6"/>
    <w:rsid w:val="0016163F"/>
    <w:rsid w:val="001A26E1"/>
    <w:rsid w:val="001A2C83"/>
    <w:rsid w:val="001D39FF"/>
    <w:rsid w:val="001E7C64"/>
    <w:rsid w:val="001F455B"/>
    <w:rsid w:val="00210DB5"/>
    <w:rsid w:val="00212C39"/>
    <w:rsid w:val="00222CB0"/>
    <w:rsid w:val="00224D8D"/>
    <w:rsid w:val="0023350C"/>
    <w:rsid w:val="002569B9"/>
    <w:rsid w:val="00262A8A"/>
    <w:rsid w:val="002723A0"/>
    <w:rsid w:val="00277328"/>
    <w:rsid w:val="00277992"/>
    <w:rsid w:val="00284A53"/>
    <w:rsid w:val="0029498C"/>
    <w:rsid w:val="002A40BF"/>
    <w:rsid w:val="002D27DD"/>
    <w:rsid w:val="002E4DD9"/>
    <w:rsid w:val="002E5651"/>
    <w:rsid w:val="00301379"/>
    <w:rsid w:val="003138D8"/>
    <w:rsid w:val="003168F0"/>
    <w:rsid w:val="00331AD2"/>
    <w:rsid w:val="003477B8"/>
    <w:rsid w:val="00383B48"/>
    <w:rsid w:val="00390439"/>
    <w:rsid w:val="00390C24"/>
    <w:rsid w:val="00396CC3"/>
    <w:rsid w:val="003A5909"/>
    <w:rsid w:val="003B1487"/>
    <w:rsid w:val="003D66FE"/>
    <w:rsid w:val="004015B7"/>
    <w:rsid w:val="0044482B"/>
    <w:rsid w:val="00453224"/>
    <w:rsid w:val="0045745C"/>
    <w:rsid w:val="004621DD"/>
    <w:rsid w:val="004913A9"/>
    <w:rsid w:val="004A7A5F"/>
    <w:rsid w:val="004B2EB1"/>
    <w:rsid w:val="004B7A62"/>
    <w:rsid w:val="004C0B08"/>
    <w:rsid w:val="004C5892"/>
    <w:rsid w:val="004C678C"/>
    <w:rsid w:val="004D185A"/>
    <w:rsid w:val="004D721C"/>
    <w:rsid w:val="004E1FC8"/>
    <w:rsid w:val="004E4F34"/>
    <w:rsid w:val="00513574"/>
    <w:rsid w:val="00514E1B"/>
    <w:rsid w:val="005219CA"/>
    <w:rsid w:val="0054034D"/>
    <w:rsid w:val="0054320B"/>
    <w:rsid w:val="00543D17"/>
    <w:rsid w:val="00547FFD"/>
    <w:rsid w:val="0055378A"/>
    <w:rsid w:val="00553F52"/>
    <w:rsid w:val="00560DC0"/>
    <w:rsid w:val="0056188E"/>
    <w:rsid w:val="005637E4"/>
    <w:rsid w:val="00563E2F"/>
    <w:rsid w:val="00583F6E"/>
    <w:rsid w:val="005870A3"/>
    <w:rsid w:val="00587DDF"/>
    <w:rsid w:val="005F1E38"/>
    <w:rsid w:val="005F7F94"/>
    <w:rsid w:val="00600D0D"/>
    <w:rsid w:val="00602649"/>
    <w:rsid w:val="006401A4"/>
    <w:rsid w:val="006449EE"/>
    <w:rsid w:val="0067512D"/>
    <w:rsid w:val="006A2D08"/>
    <w:rsid w:val="006B5B9B"/>
    <w:rsid w:val="006B5DB1"/>
    <w:rsid w:val="006D5E1F"/>
    <w:rsid w:val="007054E7"/>
    <w:rsid w:val="007238B7"/>
    <w:rsid w:val="007329C7"/>
    <w:rsid w:val="0073545B"/>
    <w:rsid w:val="00793A33"/>
    <w:rsid w:val="007A6A54"/>
    <w:rsid w:val="007C273C"/>
    <w:rsid w:val="007E7C48"/>
    <w:rsid w:val="00817E48"/>
    <w:rsid w:val="00821D17"/>
    <w:rsid w:val="008236B8"/>
    <w:rsid w:val="0082501D"/>
    <w:rsid w:val="0082762D"/>
    <w:rsid w:val="00833D24"/>
    <w:rsid w:val="00835056"/>
    <w:rsid w:val="008370BC"/>
    <w:rsid w:val="00841C91"/>
    <w:rsid w:val="00854225"/>
    <w:rsid w:val="00872035"/>
    <w:rsid w:val="0087209C"/>
    <w:rsid w:val="0088613D"/>
    <w:rsid w:val="008C3751"/>
    <w:rsid w:val="008D6965"/>
    <w:rsid w:val="00910FCF"/>
    <w:rsid w:val="009365B8"/>
    <w:rsid w:val="00944515"/>
    <w:rsid w:val="009461D8"/>
    <w:rsid w:val="00947AB2"/>
    <w:rsid w:val="0097456C"/>
    <w:rsid w:val="009B133B"/>
    <w:rsid w:val="009B1849"/>
    <w:rsid w:val="009C30CC"/>
    <w:rsid w:val="009E069E"/>
    <w:rsid w:val="00A108F9"/>
    <w:rsid w:val="00A31E65"/>
    <w:rsid w:val="00A328BD"/>
    <w:rsid w:val="00A61EE7"/>
    <w:rsid w:val="00A66F11"/>
    <w:rsid w:val="00A67602"/>
    <w:rsid w:val="00A77F26"/>
    <w:rsid w:val="00A87B37"/>
    <w:rsid w:val="00AA4D3D"/>
    <w:rsid w:val="00AB0630"/>
    <w:rsid w:val="00AC1977"/>
    <w:rsid w:val="00AC5632"/>
    <w:rsid w:val="00AD146E"/>
    <w:rsid w:val="00AF2170"/>
    <w:rsid w:val="00AF5D22"/>
    <w:rsid w:val="00B21C77"/>
    <w:rsid w:val="00B43366"/>
    <w:rsid w:val="00B532CE"/>
    <w:rsid w:val="00B53BFD"/>
    <w:rsid w:val="00B61E14"/>
    <w:rsid w:val="00B7231E"/>
    <w:rsid w:val="00B772C8"/>
    <w:rsid w:val="00B85261"/>
    <w:rsid w:val="00B909FA"/>
    <w:rsid w:val="00BB5502"/>
    <w:rsid w:val="00BD1212"/>
    <w:rsid w:val="00BE487F"/>
    <w:rsid w:val="00BE7234"/>
    <w:rsid w:val="00C01AAC"/>
    <w:rsid w:val="00C03917"/>
    <w:rsid w:val="00C23B15"/>
    <w:rsid w:val="00C31297"/>
    <w:rsid w:val="00C44E3D"/>
    <w:rsid w:val="00C615B9"/>
    <w:rsid w:val="00C62720"/>
    <w:rsid w:val="00C704DD"/>
    <w:rsid w:val="00C71951"/>
    <w:rsid w:val="00C7274A"/>
    <w:rsid w:val="00C75BB1"/>
    <w:rsid w:val="00C8429E"/>
    <w:rsid w:val="00CB40F4"/>
    <w:rsid w:val="00CC53EE"/>
    <w:rsid w:val="00CD2D73"/>
    <w:rsid w:val="00CF5D54"/>
    <w:rsid w:val="00D056A1"/>
    <w:rsid w:val="00D10010"/>
    <w:rsid w:val="00D2508E"/>
    <w:rsid w:val="00D45CAF"/>
    <w:rsid w:val="00D64121"/>
    <w:rsid w:val="00D90943"/>
    <w:rsid w:val="00D91F8E"/>
    <w:rsid w:val="00DB62B6"/>
    <w:rsid w:val="00DC12AE"/>
    <w:rsid w:val="00DC2651"/>
    <w:rsid w:val="00DD3E9F"/>
    <w:rsid w:val="00DD792D"/>
    <w:rsid w:val="00DE16A4"/>
    <w:rsid w:val="00E040A3"/>
    <w:rsid w:val="00E06127"/>
    <w:rsid w:val="00E25FE1"/>
    <w:rsid w:val="00E37612"/>
    <w:rsid w:val="00E47E5C"/>
    <w:rsid w:val="00E82A8C"/>
    <w:rsid w:val="00E8397E"/>
    <w:rsid w:val="00E96C4B"/>
    <w:rsid w:val="00EA3E18"/>
    <w:rsid w:val="00EA431A"/>
    <w:rsid w:val="00EB763A"/>
    <w:rsid w:val="00EE6CBE"/>
    <w:rsid w:val="00F107EB"/>
    <w:rsid w:val="00F24304"/>
    <w:rsid w:val="00F56286"/>
    <w:rsid w:val="00F60839"/>
    <w:rsid w:val="00F913B1"/>
    <w:rsid w:val="00FC6BAF"/>
    <w:rsid w:val="00FE6941"/>
    <w:rsid w:val="00FF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1F361AE"/>
  <w14:defaultImageDpi w14:val="32767"/>
  <w15:chartTrackingRefBased/>
  <w15:docId w15:val="{738AA337-3AE9-4BFE-8CFB-3D5F9DA5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40A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22CB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22CB0"/>
  </w:style>
  <w:style w:type="paragraph" w:styleId="AltBilgi">
    <w:name w:val="footer"/>
    <w:basedOn w:val="Normal"/>
    <w:link w:val="AltBilgiChar"/>
    <w:uiPriority w:val="99"/>
    <w:unhideWhenUsed/>
    <w:rsid w:val="00222CB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22CB0"/>
  </w:style>
  <w:style w:type="character" w:styleId="SayfaNumaras">
    <w:name w:val="page number"/>
    <w:basedOn w:val="VarsaylanParagrafYazTipi"/>
    <w:uiPriority w:val="99"/>
    <w:semiHidden/>
    <w:unhideWhenUsed/>
    <w:rsid w:val="00AF5D22"/>
  </w:style>
  <w:style w:type="table" w:styleId="TabloKlavuzu">
    <w:name w:val="Table Grid"/>
    <w:basedOn w:val="NormalTablo"/>
    <w:uiPriority w:val="39"/>
    <w:rsid w:val="002723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351B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ltyazChar">
    <w:name w:val="Altyazı Char"/>
    <w:basedOn w:val="VarsaylanParagrafYazTipi"/>
    <w:link w:val="Altyaz"/>
    <w:uiPriority w:val="11"/>
    <w:rsid w:val="001351B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41C91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41C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8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hri\Desktop\logo%20Yeni_FEN_EDEBIYAT_KURUMSAL_KIMLIK_PAKETI\Yeni_FEN_EDEBIYAT_KURUMSAL_KIMLIK_PAKETI\ANTETL&#304;\TR\ANTETL&#304;_FenEdeb_&#350;ablon%20genel.dotx" TargetMode="Externa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FE029AF-B987-427B-8649-180E835CA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ANTETLİ_FenEdeb_Şablon genel</Template>
  <TotalTime>424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Mihri</dc:creator>
  <cp:keywords/>
  <dc:description/>
  <cp:lastModifiedBy>user</cp:lastModifiedBy>
  <cp:revision>41</cp:revision>
  <cp:lastPrinted>2025-11-12T10:42:00Z</cp:lastPrinted>
  <dcterms:created xsi:type="dcterms:W3CDTF">2025-04-18T10:33:00Z</dcterms:created>
  <dcterms:modified xsi:type="dcterms:W3CDTF">2025-11-19T07:18:00Z</dcterms:modified>
</cp:coreProperties>
</file>