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19" w:rsidRPr="00876E19" w:rsidRDefault="00876E19" w:rsidP="00876E19">
      <w:pPr>
        <w:jc w:val="center"/>
        <w:rPr>
          <w:rFonts w:ascii="Cambria" w:hAnsi="Cambria" w:cs="Times New Roman"/>
          <w:b/>
          <w:sz w:val="24"/>
          <w:szCs w:val="24"/>
        </w:rPr>
      </w:pPr>
      <w:r w:rsidRPr="00876E19">
        <w:rPr>
          <w:rFonts w:ascii="Cambria" w:hAnsi="Cambria" w:cs="Times New Roman"/>
          <w:b/>
          <w:sz w:val="24"/>
          <w:szCs w:val="24"/>
        </w:rPr>
        <w:t>DÜZCE ÜNİVERSİTESİ</w:t>
      </w:r>
    </w:p>
    <w:p w:rsidR="00876E19" w:rsidRPr="00876E19" w:rsidRDefault="00876E19" w:rsidP="00876E19">
      <w:pPr>
        <w:jc w:val="center"/>
        <w:rPr>
          <w:rFonts w:ascii="Cambria" w:hAnsi="Cambria" w:cs="Times New Roman"/>
          <w:b/>
          <w:sz w:val="24"/>
          <w:szCs w:val="24"/>
        </w:rPr>
      </w:pPr>
      <w:r w:rsidRPr="00876E19">
        <w:rPr>
          <w:rFonts w:ascii="Cambria" w:hAnsi="Cambria" w:cs="Times New Roman"/>
          <w:b/>
          <w:sz w:val="24"/>
          <w:szCs w:val="24"/>
        </w:rPr>
        <w:t>FEN EDEBİYAT FAKÜLTESİ</w:t>
      </w:r>
    </w:p>
    <w:p w:rsidR="00876E19" w:rsidRPr="00876E19" w:rsidRDefault="00876E19" w:rsidP="00876E19">
      <w:pPr>
        <w:jc w:val="center"/>
        <w:rPr>
          <w:rFonts w:ascii="Cambria" w:hAnsi="Cambria" w:cs="Times New Roman"/>
          <w:b/>
          <w:sz w:val="24"/>
          <w:szCs w:val="24"/>
        </w:rPr>
      </w:pPr>
      <w:proofErr w:type="gramStart"/>
      <w:r w:rsidRPr="00876E19">
        <w:rPr>
          <w:rFonts w:ascii="Cambria" w:hAnsi="Cambria" w:cs="Times New Roman"/>
          <w:b/>
          <w:sz w:val="24"/>
          <w:szCs w:val="24"/>
        </w:rPr>
        <w:t>…………………………………………..</w:t>
      </w:r>
      <w:proofErr w:type="gramEnd"/>
      <w:r w:rsidRPr="00876E19">
        <w:rPr>
          <w:rFonts w:ascii="Cambria" w:hAnsi="Cambria" w:cs="Times New Roman"/>
          <w:b/>
          <w:sz w:val="24"/>
          <w:szCs w:val="24"/>
        </w:rPr>
        <w:t xml:space="preserve"> BÖLÜM BAŞKANLIĞI</w:t>
      </w:r>
    </w:p>
    <w:p w:rsidR="00876E19" w:rsidRPr="00876E19" w:rsidRDefault="00876E19" w:rsidP="00876E19">
      <w:pPr>
        <w:ind w:firstLine="708"/>
        <w:jc w:val="both"/>
        <w:rPr>
          <w:rFonts w:ascii="Cambria" w:hAnsi="Cambria" w:cs="Times New Roman"/>
          <w:sz w:val="24"/>
          <w:szCs w:val="24"/>
        </w:rPr>
      </w:pPr>
      <w:bookmarkStart w:id="0" w:name="_GoBack"/>
      <w:bookmarkEnd w:id="0"/>
    </w:p>
    <w:p w:rsidR="00876E19" w:rsidRPr="00876E19" w:rsidRDefault="00876E19" w:rsidP="00876E19">
      <w:pPr>
        <w:ind w:firstLine="708"/>
        <w:jc w:val="both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pStyle w:val="AralkYok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sz w:val="24"/>
          <w:szCs w:val="24"/>
        </w:rPr>
        <w:t xml:space="preserve">Sayı: </w:t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  <w:t xml:space="preserve">                        </w:t>
      </w:r>
    </w:p>
    <w:p w:rsidR="00876E19" w:rsidRPr="00876E19" w:rsidRDefault="00876E19" w:rsidP="00876E19">
      <w:pPr>
        <w:pStyle w:val="AralkYok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sz w:val="24"/>
          <w:szCs w:val="24"/>
        </w:rPr>
        <w:t xml:space="preserve">Konu: Görev Süresi Uzatma Talebi/Talepleri   </w:t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</w:r>
      <w:proofErr w:type="gramStart"/>
      <w:r w:rsidRPr="00876E19">
        <w:rPr>
          <w:rFonts w:ascii="Cambria" w:hAnsi="Cambria" w:cs="Times New Roman"/>
          <w:sz w:val="24"/>
          <w:szCs w:val="24"/>
        </w:rPr>
        <w:t>…..</w:t>
      </w:r>
      <w:proofErr w:type="gramEnd"/>
      <w:r w:rsidRPr="00876E19">
        <w:rPr>
          <w:rFonts w:ascii="Cambria" w:hAnsi="Cambria" w:cs="Times New Roman"/>
          <w:sz w:val="24"/>
          <w:szCs w:val="24"/>
        </w:rPr>
        <w:t>/ ….. / 20…</w:t>
      </w:r>
      <w:r w:rsidRPr="00876E19">
        <w:rPr>
          <w:rFonts w:ascii="Cambria" w:hAnsi="Cambria" w:cs="Times New Roman"/>
          <w:sz w:val="24"/>
          <w:szCs w:val="24"/>
        </w:rPr>
        <w:tab/>
      </w:r>
      <w:r w:rsidRPr="00876E19">
        <w:rPr>
          <w:rFonts w:ascii="Cambria" w:hAnsi="Cambria" w:cs="Times New Roman"/>
          <w:sz w:val="24"/>
          <w:szCs w:val="24"/>
        </w:rPr>
        <w:tab/>
        <w:t xml:space="preserve">                                        </w:t>
      </w:r>
    </w:p>
    <w:p w:rsidR="00876E19" w:rsidRPr="00876E19" w:rsidRDefault="00876E19" w:rsidP="00876E19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876E19" w:rsidRPr="00876E19" w:rsidRDefault="00876E19" w:rsidP="00876E19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876E19" w:rsidRPr="00876E19" w:rsidRDefault="00876E19" w:rsidP="00876E19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876E19" w:rsidRPr="00876E19" w:rsidRDefault="00876E19" w:rsidP="00876E19">
      <w:pPr>
        <w:pStyle w:val="AralkYok"/>
        <w:jc w:val="center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b/>
          <w:sz w:val="24"/>
          <w:szCs w:val="24"/>
        </w:rPr>
        <w:t>FEN EDEBİYAT FAKÜLTESİ DEKANLIĞINA</w:t>
      </w:r>
    </w:p>
    <w:p w:rsidR="00876E19" w:rsidRPr="00876E19" w:rsidRDefault="00876E19" w:rsidP="00876E19">
      <w:pPr>
        <w:pStyle w:val="AralkYok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pStyle w:val="AralkYok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spacing w:before="100" w:beforeAutospacing="1" w:after="100" w:afterAutospacing="1" w:line="360" w:lineRule="auto"/>
        <w:ind w:firstLine="708"/>
        <w:jc w:val="both"/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</w:pPr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Bölümümüz  öğretim elemanlarından </w:t>
      </w: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……</w:t>
      </w:r>
      <w:proofErr w:type="gram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, </w:t>
      </w: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……,</w:t>
      </w:r>
      <w:proofErr w:type="gram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……. 14/07/201</w:t>
      </w: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……</w:t>
      </w:r>
      <w:proofErr w:type="gram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tarihinde görev sürelerinin uzatılması talebiyle bölüm başkanlığımıza başvurmuşlardır.</w:t>
      </w:r>
    </w:p>
    <w:p w:rsidR="00876E19" w:rsidRPr="00876E19" w:rsidRDefault="00876E19" w:rsidP="00876E19">
      <w:pPr>
        <w:spacing w:before="100" w:beforeAutospacing="1" w:after="100" w:afterAutospacing="1" w:line="360" w:lineRule="auto"/>
        <w:ind w:firstLine="708"/>
        <w:jc w:val="both"/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</w:pP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……………,</w:t>
      </w:r>
      <w:proofErr w:type="gram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………., ……….……… '</w:t>
      </w:r>
      <w:proofErr w:type="spell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ın</w:t>
      </w:r>
      <w:proofErr w:type="spell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Temmuz 20…- Temmuz 20</w:t>
      </w: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….</w:t>
      </w:r>
      <w:proofErr w:type="gramEnd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tarihleri  arasında yapmış oldukları etkinlikleri içeren faaliyet raporları ve dilekçeleri ekte sunulmuştur. 14/07/20… tarihinde görev süresi dolacak olan adı geçen öğretim </w:t>
      </w:r>
      <w:proofErr w:type="gramStart"/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elemanlarımızın</w:t>
      </w:r>
      <w:r w:rsidR="00FC257F" w:rsidRPr="00FC257F">
        <w:rPr>
          <w:rFonts w:ascii="Times New Roman" w:hAnsi="Times New Roman" w:cs="Times New Roman"/>
        </w:rPr>
        <w:t xml:space="preserve"> </w:t>
      </w:r>
      <w:r w:rsidR="00FC257F">
        <w:rPr>
          <w:rFonts w:ascii="Times New Roman" w:hAnsi="Times New Roman" w:cs="Times New Roman"/>
        </w:rPr>
        <w:t xml:space="preserve"> </w:t>
      </w:r>
      <w:r w:rsidR="00FC257F" w:rsidRPr="00FC257F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>Bölüm</w:t>
      </w:r>
      <w:proofErr w:type="gramEnd"/>
      <w:r w:rsidR="00FC257F" w:rsidRPr="00FC257F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Başkanlığımızın uygun görüşüyle</w:t>
      </w:r>
      <w:r w:rsidRPr="00876E19">
        <w:rPr>
          <w:rFonts w:ascii="Cambria" w:eastAsia="Times New Roman" w:hAnsi="Cambria" w:cs="Times New Roman"/>
          <w:color w:val="000000"/>
          <w:spacing w:val="-2"/>
          <w:sz w:val="24"/>
          <w:szCs w:val="24"/>
          <w:lang w:eastAsia="tr-TR"/>
        </w:rPr>
        <w:t xml:space="preserve">  anılan kadroya yeniden atanabilmesi için gereğini bilgilerinize arz ederim.</w:t>
      </w:r>
    </w:p>
    <w:p w:rsidR="00876E19" w:rsidRPr="00876E19" w:rsidRDefault="00876E19" w:rsidP="00876E19">
      <w:pPr>
        <w:pStyle w:val="AralkYok"/>
        <w:spacing w:line="360" w:lineRule="auto"/>
        <w:ind w:left="6372" w:firstLine="708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pStyle w:val="AralkYok"/>
        <w:spacing w:line="360" w:lineRule="auto"/>
        <w:ind w:left="6372" w:firstLine="708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sz w:val="24"/>
          <w:szCs w:val="24"/>
        </w:rPr>
        <w:t xml:space="preserve"> Ad </w:t>
      </w:r>
      <w:proofErr w:type="spellStart"/>
      <w:r w:rsidRPr="00876E19">
        <w:rPr>
          <w:rFonts w:ascii="Cambria" w:hAnsi="Cambria" w:cs="Times New Roman"/>
          <w:sz w:val="24"/>
          <w:szCs w:val="24"/>
        </w:rPr>
        <w:t>Soyad</w:t>
      </w:r>
      <w:proofErr w:type="spellEnd"/>
    </w:p>
    <w:p w:rsidR="00876E19" w:rsidRPr="00876E19" w:rsidRDefault="00876E19" w:rsidP="00876E19">
      <w:pPr>
        <w:pStyle w:val="AralkYok"/>
        <w:spacing w:line="360" w:lineRule="auto"/>
        <w:ind w:left="5664" w:firstLine="708"/>
        <w:rPr>
          <w:rFonts w:ascii="Cambria" w:hAnsi="Cambria" w:cs="Times New Roman"/>
          <w:b/>
          <w:sz w:val="24"/>
          <w:szCs w:val="24"/>
        </w:rPr>
      </w:pPr>
      <w:proofErr w:type="gramStart"/>
      <w:r w:rsidRPr="00876E19">
        <w:rPr>
          <w:rFonts w:ascii="Cambria" w:hAnsi="Cambria" w:cs="Times New Roman"/>
          <w:b/>
          <w:sz w:val="24"/>
          <w:szCs w:val="24"/>
        </w:rPr>
        <w:t>………..</w:t>
      </w:r>
      <w:proofErr w:type="gramEnd"/>
      <w:r w:rsidRPr="00876E19">
        <w:rPr>
          <w:rFonts w:ascii="Cambria" w:hAnsi="Cambria" w:cs="Times New Roman"/>
          <w:b/>
          <w:sz w:val="24"/>
          <w:szCs w:val="24"/>
        </w:rPr>
        <w:t xml:space="preserve"> Bölüm Başkanı</w:t>
      </w:r>
    </w:p>
    <w:p w:rsidR="00876E19" w:rsidRPr="00876E19" w:rsidRDefault="00876E19" w:rsidP="00876E19">
      <w:pPr>
        <w:pStyle w:val="AralkYok"/>
        <w:spacing w:line="360" w:lineRule="auto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pStyle w:val="AralkYok"/>
        <w:spacing w:line="360" w:lineRule="auto"/>
        <w:rPr>
          <w:rFonts w:ascii="Cambria" w:hAnsi="Cambria" w:cs="Times New Roman"/>
          <w:sz w:val="24"/>
          <w:szCs w:val="24"/>
        </w:rPr>
      </w:pPr>
    </w:p>
    <w:p w:rsidR="00876E19" w:rsidRPr="00876E19" w:rsidRDefault="00876E19" w:rsidP="00876E19">
      <w:pPr>
        <w:pStyle w:val="AralkYok"/>
        <w:spacing w:line="360" w:lineRule="auto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b/>
          <w:sz w:val="24"/>
          <w:szCs w:val="24"/>
        </w:rPr>
        <w:t>EKLER :</w:t>
      </w:r>
      <w:r w:rsidRPr="00876E19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Pr="00876E19">
        <w:rPr>
          <w:rFonts w:ascii="Cambria" w:hAnsi="Cambria" w:cs="Times New Roman"/>
          <w:sz w:val="24"/>
          <w:szCs w:val="24"/>
        </w:rPr>
        <w:t>………..</w:t>
      </w:r>
      <w:proofErr w:type="gramEnd"/>
      <w:r w:rsidRPr="00876E19">
        <w:rPr>
          <w:rFonts w:ascii="Cambria" w:hAnsi="Cambria" w:cs="Times New Roman"/>
          <w:sz w:val="24"/>
          <w:szCs w:val="24"/>
        </w:rPr>
        <w:t xml:space="preserve"> 'a ait dilekçe ve faaliyet raporu (3 sayfa)</w:t>
      </w:r>
    </w:p>
    <w:p w:rsidR="00876E19" w:rsidRPr="00876E19" w:rsidRDefault="00876E19" w:rsidP="00876E19">
      <w:pPr>
        <w:jc w:val="both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sz w:val="24"/>
          <w:szCs w:val="24"/>
        </w:rPr>
        <w:t xml:space="preserve">                 </w:t>
      </w:r>
      <w:proofErr w:type="gramStart"/>
      <w:r w:rsidRPr="00876E19">
        <w:rPr>
          <w:rFonts w:ascii="Cambria" w:hAnsi="Cambria" w:cs="Times New Roman"/>
          <w:sz w:val="24"/>
          <w:szCs w:val="24"/>
        </w:rPr>
        <w:t>………..</w:t>
      </w:r>
      <w:proofErr w:type="gramEnd"/>
      <w:r w:rsidRPr="00876E19">
        <w:rPr>
          <w:rFonts w:ascii="Cambria" w:hAnsi="Cambria" w:cs="Times New Roman"/>
          <w:sz w:val="24"/>
          <w:szCs w:val="24"/>
        </w:rPr>
        <w:t xml:space="preserve"> 'e ait dilekçe ve faaliyet raporu (3 sayfa)</w:t>
      </w:r>
    </w:p>
    <w:p w:rsidR="00876E19" w:rsidRPr="00876E19" w:rsidRDefault="00876E19" w:rsidP="00876E19">
      <w:pPr>
        <w:pStyle w:val="AralkYok"/>
        <w:ind w:left="708"/>
        <w:rPr>
          <w:rFonts w:ascii="Cambria" w:hAnsi="Cambria" w:cs="Times New Roman"/>
          <w:sz w:val="24"/>
          <w:szCs w:val="24"/>
        </w:rPr>
      </w:pPr>
      <w:r w:rsidRPr="00876E19">
        <w:rPr>
          <w:rFonts w:ascii="Cambria" w:hAnsi="Cambria" w:cs="Times New Roman"/>
          <w:sz w:val="24"/>
          <w:szCs w:val="24"/>
        </w:rPr>
        <w:t xml:space="preserve">     ………  'a ait dilekçe ve faaliyet raporu (3 sayfa</w:t>
      </w:r>
      <w:r>
        <w:rPr>
          <w:rFonts w:ascii="Cambria" w:hAnsi="Cambria" w:cs="Times New Roman"/>
          <w:sz w:val="24"/>
          <w:szCs w:val="24"/>
        </w:rPr>
        <w:t>)</w:t>
      </w:r>
    </w:p>
    <w:p w:rsidR="007238B7" w:rsidRPr="00876E19" w:rsidRDefault="007238B7" w:rsidP="00327836">
      <w:pPr>
        <w:rPr>
          <w:rFonts w:ascii="Cambria" w:hAnsi="Cambria"/>
        </w:rPr>
      </w:pPr>
    </w:p>
    <w:sectPr w:rsidR="007238B7" w:rsidRPr="00876E19" w:rsidSect="00262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2268" w:right="1418" w:bottom="1985" w:left="1418" w:header="0" w:footer="28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5B3" w:rsidRDefault="006625B3" w:rsidP="00222CB0">
      <w:r>
        <w:separator/>
      </w:r>
    </w:p>
  </w:endnote>
  <w:endnote w:type="continuationSeparator" w:id="0">
    <w:p w:rsidR="006625B3" w:rsidRDefault="006625B3" w:rsidP="0022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22" w:rsidRDefault="00AF5D22" w:rsidP="00A66F11">
    <w:pPr>
      <w:pStyle w:val="AltBilgi"/>
      <w:framePr w:wrap="none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AF5D22" w:rsidRDefault="00AF5D2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11" w:rsidRPr="007329C7" w:rsidRDefault="00A66F11" w:rsidP="007329C7">
    <w:pPr>
      <w:pStyle w:val="AltBilgi"/>
      <w:framePr w:w="715" w:wrap="none" w:vAnchor="text" w:hAnchor="page" w:x="5782" w:y="-523"/>
      <w:jc w:val="center"/>
      <w:rPr>
        <w:rStyle w:val="SayfaNumaras"/>
        <w:rFonts w:ascii="Arial" w:hAnsi="Arial" w:cs="Arial"/>
        <w:color w:val="767171" w:themeColor="background2" w:themeShade="80"/>
        <w:sz w:val="18"/>
        <w:szCs w:val="18"/>
      </w:rPr>
    </w:pP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begin"/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instrText xml:space="preserve">PAGE  </w:instrTex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separate"/>
    </w:r>
    <w:r w:rsidR="00FC257F">
      <w:rPr>
        <w:rStyle w:val="SayfaNumaras"/>
        <w:rFonts w:ascii="Arial" w:hAnsi="Arial" w:cs="Arial"/>
        <w:noProof/>
        <w:color w:val="767171" w:themeColor="background2" w:themeShade="80"/>
        <w:sz w:val="18"/>
        <w:szCs w:val="18"/>
      </w:rPr>
      <w:t>- 1 -</w: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end"/>
    </w:r>
  </w:p>
  <w:p w:rsidR="007329C7" w:rsidRDefault="007329C7" w:rsidP="00FC6BAF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</w:p>
  <w:p w:rsidR="001E7C64" w:rsidRPr="001351BA" w:rsidRDefault="007329C7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noProof/>
        <w:color w:val="7F7F7F" w:themeColor="text1" w:themeTint="80"/>
        <w:sz w:val="16"/>
        <w:szCs w:val="16"/>
        <w:lang w:eastAsia="tr-T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A6B60B" wp14:editId="35A28064">
              <wp:simplePos x="0" y="0"/>
              <wp:positionH relativeFrom="margin">
                <wp:posOffset>-1905</wp:posOffset>
              </wp:positionH>
              <wp:positionV relativeFrom="paragraph">
                <wp:posOffset>-165100</wp:posOffset>
              </wp:positionV>
              <wp:extent cx="5760000" cy="0"/>
              <wp:effectExtent l="0" t="0" r="31750" b="25400"/>
              <wp:wrapNone/>
              <wp:docPr id="1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73B7D" id="Düz Bağlayıcı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-13pt" to="453.4pt,-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" strokecolor="#cfcdcd [2894]">
              <v:stroke joinstyle="miter"/>
              <w10:wrap anchorx="margin"/>
            </v:line>
          </w:pict>
        </mc:Fallback>
      </mc:AlternateContent>
    </w:r>
    <w:r w:rsidR="001E7C64" w:rsidRPr="001351BA">
      <w:rPr>
        <w:rFonts w:ascii="Arial" w:hAnsi="Arial" w:cs="Arial"/>
        <w:color w:val="7F7F7F" w:themeColor="text1" w:themeTint="80"/>
        <w:sz w:val="16"/>
        <w:szCs w:val="16"/>
      </w:rPr>
      <w:t>Düzce Üniversitesi Konuralp Yerleşkesi 81620 DÜZCE - TÜRKİYE</w:t>
    </w:r>
  </w:p>
  <w:p w:rsidR="001E7C64" w:rsidRPr="001351BA" w:rsidRDefault="001E7C64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TEL: </w:t>
    </w:r>
    <w:r w:rsidR="00E8397E" w:rsidRPr="001351BA">
      <w:rPr>
        <w:rFonts w:ascii="Arial" w:hAnsi="Arial" w:cs="Arial"/>
        <w:color w:val="7F7F7F" w:themeColor="text1" w:themeTint="80"/>
        <w:sz w:val="16"/>
        <w:szCs w:val="16"/>
      </w:rPr>
      <w:t>+90</w:t>
    </w:r>
    <w:r w:rsidR="007329C7" w:rsidRPr="001351BA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04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FAKS: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+90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24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0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3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fenedebiyat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>@duzce.edu.tr</w:t>
    </w:r>
  </w:p>
  <w:p w:rsidR="00222CB0" w:rsidRPr="001351BA" w:rsidRDefault="001E7C64" w:rsidP="001351BA">
    <w:pPr>
      <w:pStyle w:val="Altyaz"/>
      <w:spacing w:before="120" w:after="120"/>
      <w:jc w:val="center"/>
      <w:rPr>
        <w:rFonts w:ascii="Arial" w:hAnsi="Arial" w:cs="Arial"/>
        <w:b/>
        <w:sz w:val="16"/>
        <w:szCs w:val="16"/>
      </w:rPr>
    </w:pPr>
    <w:r w:rsidRPr="001351BA">
      <w:rPr>
        <w:rFonts w:ascii="Arial" w:hAnsi="Arial" w:cs="Arial"/>
        <w:b/>
        <w:color w:val="7F7F7F" w:themeColor="text1" w:themeTint="80"/>
        <w:sz w:val="16"/>
        <w:szCs w:val="16"/>
      </w:rPr>
      <w:t>DUZCE.EDU.T</w:t>
    </w:r>
    <w:r w:rsidR="001351BA">
      <w:rPr>
        <w:rFonts w:ascii="Arial" w:hAnsi="Arial" w:cs="Arial"/>
        <w:b/>
        <w:color w:val="7F7F7F" w:themeColor="text1" w:themeTint="80"/>
        <w:sz w:val="16"/>
        <w:szCs w:val="16"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5B3" w:rsidRDefault="006625B3" w:rsidP="00222CB0">
      <w:r>
        <w:separator/>
      </w:r>
    </w:p>
  </w:footnote>
  <w:footnote w:type="continuationSeparator" w:id="0">
    <w:p w:rsidR="006625B3" w:rsidRDefault="006625B3" w:rsidP="0022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5408" behindDoc="1" locked="0" layoutInCell="0" allowOverlap="1" wp14:anchorId="672B9D40" wp14:editId="0F3C971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6" name="Resim 6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2336" behindDoc="1" locked="0" layoutInCell="0" allowOverlap="1" wp14:anchorId="227D03FB" wp14:editId="310E779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4" name="Resim 4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25B3">
      <w:rPr>
        <w:noProof/>
        <w:lang w:eastAsia="tr-TR"/>
      </w:rPr>
      <w:pict w14:anchorId="130FD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53.1pt;height:368.45pt;z-index:-251657216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  <w:r w:rsidR="006625B3">
      <w:rPr>
        <w:noProof/>
        <w:lang w:eastAsia="tr-TR"/>
      </w:rPr>
      <w:pict w14:anchorId="6158D046">
        <v:shape id="WordPictureWatermark1" o:spid="_x0000_s2049" type="#_x0000_t75" style="position:absolute;margin-left:0;margin-top:0;width:453.1pt;height:368.45pt;z-index:-251658240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57F" w:rsidRDefault="00C75BB1" w:rsidP="00222CB0">
    <w:pPr>
      <w:pStyle w:val="stBilgi"/>
      <w:ind w:left="-1417"/>
    </w:pPr>
    <w:r>
      <w:ptab w:relativeTo="margin" w:alignment="right" w:leader="none"/>
    </w:r>
  </w:p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FC257F" w:rsidRPr="00FC257F" w:rsidTr="004A3FB3">
      <w:trPr>
        <w:trHeight w:val="276"/>
      </w:trPr>
      <w:tc>
        <w:tcPr>
          <w:tcW w:w="3474" w:type="dxa"/>
          <w:vMerge w:val="restart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r w:rsidRPr="00FC257F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6414F9DA" wp14:editId="13C2044D">
                <wp:extent cx="2035810" cy="569542"/>
                <wp:effectExtent l="0" t="0" r="2540" b="2540"/>
                <wp:docPr id="8" name="Resim 8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FC257F" w:rsidRPr="00FC257F" w:rsidRDefault="00FC257F" w:rsidP="00FC257F">
          <w:pPr>
            <w:spacing w:after="160" w:line="259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FC257F">
            <w:rPr>
              <w:rFonts w:ascii="Arial" w:eastAsia="Calibri" w:hAnsi="Arial" w:cs="Arial"/>
              <w:b/>
              <w:sz w:val="24"/>
              <w:szCs w:val="24"/>
            </w:rPr>
            <w:t>BÖLÜM BAŞKANLIĞININ TEKLİF YAZI ÖRNEĞİ</w:t>
          </w:r>
        </w:p>
      </w:tc>
      <w:tc>
        <w:tcPr>
          <w:tcW w:w="1345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</w:t>
          </w: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12</w:t>
          </w:r>
        </w:p>
      </w:tc>
    </w:tr>
    <w:tr w:rsidR="00FC257F" w:rsidRPr="00FC257F" w:rsidTr="004A3FB3">
      <w:trPr>
        <w:trHeight w:val="276"/>
      </w:trPr>
      <w:tc>
        <w:tcPr>
          <w:tcW w:w="3474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15.06.2020</w:t>
          </w:r>
        </w:p>
      </w:tc>
    </w:tr>
    <w:tr w:rsidR="00FC257F" w:rsidRPr="00FC257F" w:rsidTr="004A3FB3">
      <w:trPr>
        <w:trHeight w:val="276"/>
      </w:trPr>
      <w:tc>
        <w:tcPr>
          <w:tcW w:w="3474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17.05.2024</w:t>
          </w:r>
        </w:p>
      </w:tc>
    </w:tr>
    <w:tr w:rsidR="00FC257F" w:rsidRPr="00FC257F" w:rsidTr="004A3FB3">
      <w:trPr>
        <w:trHeight w:val="276"/>
      </w:trPr>
      <w:tc>
        <w:tcPr>
          <w:tcW w:w="3474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:rsidR="00FC257F" w:rsidRPr="00FC257F" w:rsidRDefault="00FC257F" w:rsidP="00FC257F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FC257F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2</w:t>
          </w:r>
        </w:p>
      </w:tc>
    </w:tr>
  </w:tbl>
  <w:p w:rsidR="00222CB0" w:rsidRDefault="00222CB0" w:rsidP="00222CB0">
    <w:pPr>
      <w:pStyle w:val="stBilgi"/>
      <w:ind w:left="-141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6432" behindDoc="1" locked="0" layoutInCell="0" allowOverlap="1" wp14:anchorId="36243F3D" wp14:editId="279AE8D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3" name="Resim 3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3360" behindDoc="1" locked="0" layoutInCell="0" allowOverlap="1" wp14:anchorId="7CE46117" wp14:editId="606DA4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2" name="Resim 2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25B3">
      <w:rPr>
        <w:noProof/>
        <w:lang w:eastAsia="tr-TR"/>
      </w:rPr>
      <w:pict w14:anchorId="694886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53.1pt;height:368.45pt;z-index:-251656192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36"/>
    <w:rsid w:val="00010F73"/>
    <w:rsid w:val="0004256B"/>
    <w:rsid w:val="00055EA8"/>
    <w:rsid w:val="00062150"/>
    <w:rsid w:val="000674C9"/>
    <w:rsid w:val="00090117"/>
    <w:rsid w:val="000B459E"/>
    <w:rsid w:val="000B59E3"/>
    <w:rsid w:val="000C2535"/>
    <w:rsid w:val="000F6D2C"/>
    <w:rsid w:val="001351BA"/>
    <w:rsid w:val="00155508"/>
    <w:rsid w:val="00157FD6"/>
    <w:rsid w:val="0016163F"/>
    <w:rsid w:val="001A26E1"/>
    <w:rsid w:val="001E7C64"/>
    <w:rsid w:val="001F455B"/>
    <w:rsid w:val="00212C39"/>
    <w:rsid w:val="00222CB0"/>
    <w:rsid w:val="00224D8D"/>
    <w:rsid w:val="0023350C"/>
    <w:rsid w:val="002569B9"/>
    <w:rsid w:val="00262A8A"/>
    <w:rsid w:val="002723A0"/>
    <w:rsid w:val="0028141B"/>
    <w:rsid w:val="0029498C"/>
    <w:rsid w:val="002A40BF"/>
    <w:rsid w:val="002E4DD9"/>
    <w:rsid w:val="002E5651"/>
    <w:rsid w:val="00301379"/>
    <w:rsid w:val="003138D8"/>
    <w:rsid w:val="003168F0"/>
    <w:rsid w:val="00327836"/>
    <w:rsid w:val="003477B8"/>
    <w:rsid w:val="00383B48"/>
    <w:rsid w:val="00390439"/>
    <w:rsid w:val="003B1487"/>
    <w:rsid w:val="003D66FE"/>
    <w:rsid w:val="0044482B"/>
    <w:rsid w:val="00453224"/>
    <w:rsid w:val="0045745C"/>
    <w:rsid w:val="004621DD"/>
    <w:rsid w:val="004A7A5F"/>
    <w:rsid w:val="004B2EB1"/>
    <w:rsid w:val="004C0B08"/>
    <w:rsid w:val="004C5892"/>
    <w:rsid w:val="004D185A"/>
    <w:rsid w:val="004D721C"/>
    <w:rsid w:val="004E1FC8"/>
    <w:rsid w:val="00513574"/>
    <w:rsid w:val="00514E1B"/>
    <w:rsid w:val="005219CA"/>
    <w:rsid w:val="0054320B"/>
    <w:rsid w:val="00543D17"/>
    <w:rsid w:val="00547FFD"/>
    <w:rsid w:val="0055378A"/>
    <w:rsid w:val="00560DC0"/>
    <w:rsid w:val="0056188E"/>
    <w:rsid w:val="005637E4"/>
    <w:rsid w:val="00563E2F"/>
    <w:rsid w:val="00587DDF"/>
    <w:rsid w:val="005F1E38"/>
    <w:rsid w:val="006401A4"/>
    <w:rsid w:val="006449EE"/>
    <w:rsid w:val="006625B3"/>
    <w:rsid w:val="0067512D"/>
    <w:rsid w:val="006A2D08"/>
    <w:rsid w:val="006B5B9B"/>
    <w:rsid w:val="006D5E1F"/>
    <w:rsid w:val="007054E7"/>
    <w:rsid w:val="007238B7"/>
    <w:rsid w:val="007329C7"/>
    <w:rsid w:val="0073545B"/>
    <w:rsid w:val="00793A33"/>
    <w:rsid w:val="007A6A54"/>
    <w:rsid w:val="007C273C"/>
    <w:rsid w:val="00817E48"/>
    <w:rsid w:val="00821D17"/>
    <w:rsid w:val="008236B8"/>
    <w:rsid w:val="0082501D"/>
    <w:rsid w:val="00833D24"/>
    <w:rsid w:val="00835056"/>
    <w:rsid w:val="00854225"/>
    <w:rsid w:val="0087209C"/>
    <w:rsid w:val="00876E19"/>
    <w:rsid w:val="0088613D"/>
    <w:rsid w:val="00910FCF"/>
    <w:rsid w:val="009365B8"/>
    <w:rsid w:val="009461D8"/>
    <w:rsid w:val="0097456C"/>
    <w:rsid w:val="00987203"/>
    <w:rsid w:val="009B133B"/>
    <w:rsid w:val="009B1849"/>
    <w:rsid w:val="009C30CC"/>
    <w:rsid w:val="00A108F9"/>
    <w:rsid w:val="00A17C54"/>
    <w:rsid w:val="00A31E65"/>
    <w:rsid w:val="00A328BD"/>
    <w:rsid w:val="00A61EE7"/>
    <w:rsid w:val="00A66F11"/>
    <w:rsid w:val="00A67602"/>
    <w:rsid w:val="00A77F26"/>
    <w:rsid w:val="00A87B37"/>
    <w:rsid w:val="00AA4D3D"/>
    <w:rsid w:val="00AC1977"/>
    <w:rsid w:val="00AC5632"/>
    <w:rsid w:val="00AF2170"/>
    <w:rsid w:val="00AF5D22"/>
    <w:rsid w:val="00B21C77"/>
    <w:rsid w:val="00B43366"/>
    <w:rsid w:val="00B532CE"/>
    <w:rsid w:val="00B53BFD"/>
    <w:rsid w:val="00B7231E"/>
    <w:rsid w:val="00B85261"/>
    <w:rsid w:val="00BB5502"/>
    <w:rsid w:val="00BE487F"/>
    <w:rsid w:val="00BE7234"/>
    <w:rsid w:val="00C03917"/>
    <w:rsid w:val="00C23B15"/>
    <w:rsid w:val="00C31297"/>
    <w:rsid w:val="00C44E3D"/>
    <w:rsid w:val="00C71951"/>
    <w:rsid w:val="00C7274A"/>
    <w:rsid w:val="00C75BB1"/>
    <w:rsid w:val="00CB40F4"/>
    <w:rsid w:val="00CC53EE"/>
    <w:rsid w:val="00CD2D73"/>
    <w:rsid w:val="00CF5D54"/>
    <w:rsid w:val="00D056A1"/>
    <w:rsid w:val="00D10010"/>
    <w:rsid w:val="00D2508E"/>
    <w:rsid w:val="00D45CAF"/>
    <w:rsid w:val="00D64121"/>
    <w:rsid w:val="00D90943"/>
    <w:rsid w:val="00D91F8E"/>
    <w:rsid w:val="00DA01F2"/>
    <w:rsid w:val="00DB62B6"/>
    <w:rsid w:val="00DC2651"/>
    <w:rsid w:val="00DD3E9F"/>
    <w:rsid w:val="00DD792D"/>
    <w:rsid w:val="00DE16A4"/>
    <w:rsid w:val="00DE2FA7"/>
    <w:rsid w:val="00E040A3"/>
    <w:rsid w:val="00E25FE1"/>
    <w:rsid w:val="00E47E5C"/>
    <w:rsid w:val="00E71CFA"/>
    <w:rsid w:val="00E82A8C"/>
    <w:rsid w:val="00E8397E"/>
    <w:rsid w:val="00E96C4B"/>
    <w:rsid w:val="00EA3E18"/>
    <w:rsid w:val="00EA431A"/>
    <w:rsid w:val="00EB763A"/>
    <w:rsid w:val="00EE6CBE"/>
    <w:rsid w:val="00F24304"/>
    <w:rsid w:val="00F56286"/>
    <w:rsid w:val="00F60839"/>
    <w:rsid w:val="00F913B1"/>
    <w:rsid w:val="00FC257F"/>
    <w:rsid w:val="00FC6BAF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AD6F4A2"/>
  <w14:defaultImageDpi w14:val="32767"/>
  <w15:chartTrackingRefBased/>
  <w15:docId w15:val="{543B5536-3846-4DDC-9B3E-BD1DE49F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E19"/>
    <w:pPr>
      <w:spacing w:after="200" w:line="276" w:lineRule="auto"/>
    </w:pPr>
    <w:rPr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stBilgiChar">
    <w:name w:val="Üst Bilgi Char"/>
    <w:basedOn w:val="VarsaylanParagrafYazTipi"/>
    <w:link w:val="stBilgi"/>
    <w:uiPriority w:val="99"/>
    <w:rsid w:val="00222CB0"/>
  </w:style>
  <w:style w:type="paragraph" w:styleId="AltBilgi">
    <w:name w:val="footer"/>
    <w:basedOn w:val="Normal"/>
    <w:link w:val="Al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222CB0"/>
  </w:style>
  <w:style w:type="character" w:styleId="SayfaNumaras">
    <w:name w:val="page number"/>
    <w:basedOn w:val="VarsaylanParagrafYazTipi"/>
    <w:uiPriority w:val="99"/>
    <w:semiHidden/>
    <w:unhideWhenUsed/>
    <w:rsid w:val="00AF5D22"/>
  </w:style>
  <w:style w:type="table" w:styleId="TabloKlavuzu">
    <w:name w:val="Table Grid"/>
    <w:basedOn w:val="NormalTablo"/>
    <w:uiPriority w:val="39"/>
    <w:rsid w:val="00272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351BA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1351B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87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7203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987203"/>
    <w:rPr>
      <w:color w:val="0000FF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8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7203"/>
    <w:rPr>
      <w:rFonts w:ascii="Segoe UI" w:hAnsi="Segoe UI" w:cs="Segoe UI"/>
      <w:sz w:val="18"/>
      <w:szCs w:val="18"/>
    </w:rPr>
  </w:style>
  <w:style w:type="paragraph" w:styleId="AralkYok">
    <w:name w:val="No Spacing"/>
    <w:uiPriority w:val="1"/>
    <w:qFormat/>
    <w:rsid w:val="00876E1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ri\Desktop\ANTETL&#304;_FenEdeb_&#350;ablon%20genel.dotx" TargetMode="Externa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F0A2139-DBAE-4866-A554-46723A9C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ANTETLİ_FenEdeb_Şablon genel</Template>
  <TotalTime>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Mihri</dc:creator>
  <cp:keywords/>
  <dc:description/>
  <cp:lastModifiedBy>user</cp:lastModifiedBy>
  <cp:revision>3</cp:revision>
  <cp:lastPrinted>2022-12-07T13:25:00Z</cp:lastPrinted>
  <dcterms:created xsi:type="dcterms:W3CDTF">2024-05-17T08:48:00Z</dcterms:created>
  <dcterms:modified xsi:type="dcterms:W3CDTF">2024-05-17T11:43:00Z</dcterms:modified>
</cp:coreProperties>
</file>